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2695"/>
        <w:gridCol w:w="4315"/>
      </w:tblGrid>
      <w:tr w:rsidR="006F51D3" w:rsidRPr="00D87F8E" w14:paraId="48C3EAE6" w14:textId="77777777" w:rsidTr="00B45B78">
        <w:tc>
          <w:tcPr>
            <w:tcW w:w="3780" w:type="dxa"/>
          </w:tcPr>
          <w:p w14:paraId="1EA3DD4A" w14:textId="525A7CBC" w:rsidR="006F51D3" w:rsidRPr="00D87F8E" w:rsidRDefault="00F61CEE" w:rsidP="006F51D3">
            <w:pPr>
              <w:rPr>
                <w:rFonts w:ascii="Aptos" w:hAnsi="Aptos"/>
                <w:color w:val="153D63" w:themeColor="text2" w:themeTint="E6"/>
              </w:rPr>
            </w:pPr>
            <w:r w:rsidRPr="00D87F8E">
              <w:rPr>
                <w:rFonts w:ascii="Aptos" w:hAnsi="Aptos"/>
                <w:color w:val="153D63" w:themeColor="text2" w:themeTint="E6"/>
              </w:rPr>
              <w:t>Justin, TX</w:t>
            </w:r>
          </w:p>
        </w:tc>
        <w:tc>
          <w:tcPr>
            <w:tcW w:w="2695" w:type="dxa"/>
          </w:tcPr>
          <w:p w14:paraId="0F6D21E6" w14:textId="42ADA2F9" w:rsidR="006F51D3" w:rsidRPr="00D87F8E" w:rsidRDefault="00F61CEE" w:rsidP="006F51D3">
            <w:pPr>
              <w:jc w:val="center"/>
              <w:rPr>
                <w:rFonts w:ascii="Aptos" w:hAnsi="Aptos"/>
                <w:color w:val="153D63" w:themeColor="text2" w:themeTint="E6"/>
                <w:sz w:val="24"/>
              </w:rPr>
            </w:pPr>
            <w:r w:rsidRPr="00D87F8E">
              <w:rPr>
                <w:rFonts w:ascii="Aptos" w:hAnsi="Aptos"/>
                <w:color w:val="153D63" w:themeColor="text2" w:themeTint="E6"/>
                <w:sz w:val="24"/>
              </w:rPr>
              <w:t>571.490.4650</w:t>
            </w:r>
          </w:p>
        </w:tc>
        <w:tc>
          <w:tcPr>
            <w:tcW w:w="4315" w:type="dxa"/>
          </w:tcPr>
          <w:p w14:paraId="68BA2901" w14:textId="4C1ECDA4" w:rsidR="006F51D3" w:rsidRPr="00D87F8E" w:rsidRDefault="00F61CEE" w:rsidP="006F51D3">
            <w:pPr>
              <w:jc w:val="right"/>
              <w:rPr>
                <w:rFonts w:ascii="Aptos" w:hAnsi="Aptos"/>
                <w:color w:val="153D63" w:themeColor="text2" w:themeTint="E6"/>
                <w:sz w:val="24"/>
              </w:rPr>
            </w:pPr>
            <w:r w:rsidRPr="00D87F8E">
              <w:rPr>
                <w:rFonts w:ascii="Aptos" w:hAnsi="Aptos"/>
                <w:color w:val="153D63" w:themeColor="text2" w:themeTint="E6"/>
                <w:sz w:val="24"/>
              </w:rPr>
              <w:t>abhishek.shrestha289@gmail.com</w:t>
            </w:r>
          </w:p>
        </w:tc>
      </w:tr>
    </w:tbl>
    <w:p w14:paraId="1F1743BC" w14:textId="77777777" w:rsidR="00B60CDD" w:rsidRPr="00D87F8E" w:rsidRDefault="00B60CDD" w:rsidP="009671FF">
      <w:pPr>
        <w:rPr>
          <w:rFonts w:ascii="Aptos" w:hAnsi="Aptos"/>
        </w:rPr>
      </w:pPr>
    </w:p>
    <w:p w14:paraId="5A8E5664" w14:textId="77777777" w:rsidR="00375B16" w:rsidRPr="00D87F8E" w:rsidRDefault="00375B16" w:rsidP="009671FF">
      <w:pPr>
        <w:rPr>
          <w:rFonts w:ascii="Aptos" w:hAnsi="Aptos"/>
        </w:rPr>
      </w:pPr>
    </w:p>
    <w:p w14:paraId="21952507" w14:textId="6AFD8B2E" w:rsidR="00FF0D5D" w:rsidRPr="00D87F8E" w:rsidRDefault="00F61CEE" w:rsidP="009671FF">
      <w:pPr>
        <w:pStyle w:val="Title"/>
        <w:rPr>
          <w:rFonts w:ascii="Aptos" w:hAnsi="Aptos"/>
          <w:color w:val="153D63" w:themeColor="text2" w:themeTint="E6"/>
          <w:sz w:val="56"/>
          <w:szCs w:val="56"/>
        </w:rPr>
      </w:pPr>
      <w:r w:rsidRPr="00D87F8E">
        <w:rPr>
          <w:rFonts w:ascii="Aptos" w:hAnsi="Aptos"/>
          <w:color w:val="153D63" w:themeColor="text2" w:themeTint="E6"/>
          <w:sz w:val="56"/>
          <w:szCs w:val="56"/>
        </w:rPr>
        <w:t>Abhishek Shrestha</w:t>
      </w:r>
    </w:p>
    <w:p w14:paraId="71BA4A31" w14:textId="4484B57B" w:rsidR="00375B16" w:rsidRPr="00D87F8E" w:rsidRDefault="00F61CEE" w:rsidP="00FE1AE9">
      <w:pPr>
        <w:pStyle w:val="Heading1"/>
        <w:rPr>
          <w:rFonts w:ascii="Aptos" w:hAnsi="Aptos"/>
          <w:color w:val="153D63" w:themeColor="text2" w:themeTint="E6"/>
          <w:sz w:val="28"/>
          <w:szCs w:val="28"/>
        </w:rPr>
      </w:pPr>
      <w:r w:rsidRPr="00D87F8E">
        <w:rPr>
          <w:rFonts w:ascii="Aptos" w:hAnsi="Aptos"/>
          <w:color w:val="153D63" w:themeColor="text2" w:themeTint="E6"/>
          <w:sz w:val="28"/>
          <w:szCs w:val="28"/>
        </w:rPr>
        <w:t>Software Engineer</w:t>
      </w:r>
    </w:p>
    <w:p w14:paraId="12BD330A" w14:textId="77777777" w:rsidR="006F51D3" w:rsidRPr="00D87F8E" w:rsidRDefault="005E2090" w:rsidP="00FF0D5D">
      <w:pPr>
        <w:rPr>
          <w:rFonts w:ascii="Aptos" w:hAnsi="Aptos"/>
          <w:noProof/>
          <w:lang w:val="en-AU" w:eastAsia="en-AU"/>
        </w:rPr>
      </w:pPr>
      <w:r w:rsidRPr="00D87F8E">
        <w:rPr>
          <w:rFonts w:ascii="Aptos" w:hAnsi="Aptos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90D8645" wp14:editId="76E4DBAE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2DF0AF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9361f3 [3208]" stroked="f"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4680"/>
        <w:gridCol w:w="6110"/>
      </w:tblGrid>
      <w:tr w:rsidR="006F51D3" w:rsidRPr="00D87F8E" w14:paraId="7D2632D3" w14:textId="77777777" w:rsidTr="003D13C4">
        <w:trPr>
          <w:trHeight w:val="4086"/>
        </w:trPr>
        <w:tc>
          <w:tcPr>
            <w:tcW w:w="4680" w:type="dxa"/>
          </w:tcPr>
          <w:p w14:paraId="7CAA686A" w14:textId="77777777" w:rsidR="00DB35C0" w:rsidRPr="00D87F8E" w:rsidRDefault="00DB35C0" w:rsidP="00DB35C0">
            <w:pPr>
              <w:pStyle w:val="Heading1"/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 w:rsidRPr="00D87F8E">
              <w:rPr>
                <w:rFonts w:ascii="Aptos" w:hAnsi="Aptos"/>
                <w:color w:val="153D63" w:themeColor="text2" w:themeTint="E6"/>
                <w:sz w:val="28"/>
                <w:szCs w:val="28"/>
              </w:rPr>
              <w:t>Technical Skills</w:t>
            </w:r>
          </w:p>
          <w:p w14:paraId="3F8BB282" w14:textId="7FC29AA7" w:rsidR="00DB35C0" w:rsidRPr="009E0E4F" w:rsidRDefault="00DB35C0" w:rsidP="00DB35C0">
            <w:p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b/>
                <w:bCs/>
                <w:szCs w:val="20"/>
              </w:rPr>
              <w:t>Languages:</w:t>
            </w:r>
            <w:r w:rsidRPr="009E0E4F">
              <w:rPr>
                <w:rFonts w:ascii="Aptos" w:hAnsi="Aptos"/>
                <w:szCs w:val="20"/>
              </w:rPr>
              <w:t xml:space="preserve"> Java, TypeScript, JavaScript, SQL</w:t>
            </w:r>
            <w:r w:rsidRPr="009E0E4F">
              <w:rPr>
                <w:rFonts w:ascii="Aptos" w:hAnsi="Aptos"/>
                <w:szCs w:val="20"/>
              </w:rPr>
              <w:br/>
            </w:r>
            <w:r w:rsidRPr="009E0E4F">
              <w:rPr>
                <w:rFonts w:ascii="Aptos" w:hAnsi="Aptos"/>
                <w:b/>
                <w:bCs/>
                <w:szCs w:val="20"/>
              </w:rPr>
              <w:t>Frameworks &amp; Libraries:</w:t>
            </w:r>
            <w:r w:rsidRPr="009E0E4F">
              <w:rPr>
                <w:rFonts w:ascii="Aptos" w:hAnsi="Aptos"/>
                <w:szCs w:val="20"/>
              </w:rPr>
              <w:t xml:space="preserve"> Spring Boot, Spring MVC, Hibernate, React, Next.js,</w:t>
            </w:r>
            <w:r w:rsidRPr="009E0E4F">
              <w:rPr>
                <w:rFonts w:ascii="Aptos" w:hAnsi="Aptos"/>
                <w:szCs w:val="20"/>
              </w:rPr>
              <w:br/>
            </w:r>
            <w:r w:rsidRPr="009E0E4F">
              <w:rPr>
                <w:rFonts w:ascii="Aptos" w:hAnsi="Aptos"/>
                <w:b/>
                <w:bCs/>
                <w:szCs w:val="20"/>
              </w:rPr>
              <w:t>Cloud &amp; DevOps:</w:t>
            </w:r>
            <w:r w:rsidRPr="009E0E4F">
              <w:rPr>
                <w:rFonts w:ascii="Aptos" w:hAnsi="Aptos"/>
                <w:szCs w:val="20"/>
              </w:rPr>
              <w:t xml:space="preserve"> AWS (Lambda, API Gateway, S3, DynamoDB, CloudWatch), AWS CDK, GitHub Actions</w:t>
            </w:r>
            <w:r w:rsidRPr="009E0E4F">
              <w:rPr>
                <w:rFonts w:ascii="Aptos" w:hAnsi="Aptos"/>
                <w:szCs w:val="20"/>
              </w:rPr>
              <w:br/>
            </w:r>
            <w:r w:rsidRPr="009E0E4F">
              <w:rPr>
                <w:rFonts w:ascii="Aptos" w:hAnsi="Aptos"/>
                <w:b/>
                <w:bCs/>
                <w:szCs w:val="20"/>
              </w:rPr>
              <w:t>Databases:</w:t>
            </w:r>
            <w:r w:rsidRPr="009E0E4F">
              <w:rPr>
                <w:rFonts w:ascii="Aptos" w:hAnsi="Aptos"/>
                <w:szCs w:val="20"/>
              </w:rPr>
              <w:t xml:space="preserve"> PostgreSQL, DynamoDB, MongoDB, Snowflake</w:t>
            </w:r>
            <w:r w:rsidRPr="009E0E4F">
              <w:rPr>
                <w:rFonts w:ascii="Aptos" w:hAnsi="Aptos"/>
                <w:szCs w:val="20"/>
              </w:rPr>
              <w:br/>
            </w:r>
            <w:r w:rsidRPr="009E0E4F">
              <w:rPr>
                <w:rFonts w:ascii="Aptos" w:hAnsi="Aptos"/>
                <w:b/>
                <w:bCs/>
                <w:szCs w:val="20"/>
              </w:rPr>
              <w:t>Tools &amp; Practices:</w:t>
            </w:r>
            <w:r w:rsidRPr="009E0E4F">
              <w:rPr>
                <w:rFonts w:ascii="Aptos" w:hAnsi="Aptos"/>
                <w:szCs w:val="20"/>
              </w:rPr>
              <w:t xml:space="preserve"> Git, Maven, CI/CD, Infrastructure as Code (</w:t>
            </w:r>
            <w:proofErr w:type="spellStart"/>
            <w:r w:rsidRPr="009E0E4F">
              <w:rPr>
                <w:rFonts w:ascii="Aptos" w:hAnsi="Aptos"/>
                <w:szCs w:val="20"/>
              </w:rPr>
              <w:t>IaC</w:t>
            </w:r>
            <w:proofErr w:type="spellEnd"/>
            <w:r w:rsidRPr="009E0E4F">
              <w:rPr>
                <w:rFonts w:ascii="Aptos" w:hAnsi="Aptos"/>
                <w:szCs w:val="20"/>
              </w:rPr>
              <w:t>), Agile/Scrum, Unit &amp; Integration Testing</w:t>
            </w:r>
          </w:p>
          <w:p w14:paraId="777C7805" w14:textId="42BC337E" w:rsidR="006F51D3" w:rsidRPr="00D87F8E" w:rsidRDefault="006F51D3" w:rsidP="00FE1AE9">
            <w:pPr>
              <w:rPr>
                <w:rFonts w:ascii="Aptos" w:hAnsi="Aptos"/>
              </w:rPr>
            </w:pPr>
          </w:p>
        </w:tc>
        <w:tc>
          <w:tcPr>
            <w:tcW w:w="6110" w:type="dxa"/>
          </w:tcPr>
          <w:p w14:paraId="7D154416" w14:textId="64FE84CC" w:rsidR="006F51D3" w:rsidRPr="00D87F8E" w:rsidRDefault="00F61CEE" w:rsidP="00FE1AE9">
            <w:pPr>
              <w:pStyle w:val="Heading1"/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 w:rsidRPr="00D87F8E">
              <w:rPr>
                <w:rFonts w:ascii="Aptos" w:hAnsi="Aptos"/>
                <w:color w:val="153D63" w:themeColor="text2" w:themeTint="E6"/>
                <w:sz w:val="28"/>
                <w:szCs w:val="28"/>
              </w:rPr>
              <w:t>Professional Summary</w:t>
            </w:r>
          </w:p>
          <w:p w14:paraId="33E1EBF7" w14:textId="6EF64B64" w:rsidR="006F51D3" w:rsidRPr="009E0E4F" w:rsidRDefault="00F61CEE" w:rsidP="006F51D3">
            <w:p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 xml:space="preserve">Experienced software engineer with 6+ years of industry experience designing, developing, and deploying scalable web applications. Strong expertise in Java, Spring Boot, React, and TypeScript, with hands-on experience building cloud-native solutions on AWS. </w:t>
            </w:r>
            <w:r w:rsidRPr="009E0E4F">
              <w:rPr>
                <w:rFonts w:ascii="Aptos" w:hAnsi="Aptos"/>
                <w:szCs w:val="20"/>
                <w:lang w:val="en"/>
              </w:rPr>
              <w:t>Experienced in leveraging modern DevOps practices, including CI/CD pipelines, Infrastructure as Code (</w:t>
            </w:r>
            <w:proofErr w:type="spellStart"/>
            <w:r w:rsidRPr="009E0E4F">
              <w:rPr>
                <w:rFonts w:ascii="Aptos" w:hAnsi="Aptos"/>
                <w:szCs w:val="20"/>
                <w:lang w:val="en"/>
              </w:rPr>
              <w:t>IaC</w:t>
            </w:r>
            <w:proofErr w:type="spellEnd"/>
            <w:r w:rsidRPr="009E0E4F">
              <w:rPr>
                <w:rFonts w:ascii="Aptos" w:hAnsi="Aptos"/>
                <w:szCs w:val="20"/>
                <w:lang w:val="en"/>
              </w:rPr>
              <w:t xml:space="preserve">), and automated testing to ensure high-quality software delivery. </w:t>
            </w:r>
            <w:r w:rsidRPr="009E0E4F">
              <w:rPr>
                <w:rFonts w:ascii="Aptos" w:hAnsi="Aptos"/>
                <w:szCs w:val="20"/>
              </w:rPr>
              <w:t xml:space="preserve"> Proven contributor in Agile environments with a track record of owning features end-to-end, improving system reliability, and collaborating across engineering, product, and design teams.</w:t>
            </w:r>
          </w:p>
        </w:tc>
      </w:tr>
      <w:tr w:rsidR="00D87F8E" w:rsidRPr="00D87F8E" w14:paraId="5844F9BA" w14:textId="77777777" w:rsidTr="00D87F8E">
        <w:tc>
          <w:tcPr>
            <w:tcW w:w="4680" w:type="dxa"/>
          </w:tcPr>
          <w:p w14:paraId="4ABC693E" w14:textId="77777777" w:rsidR="00D87F8E" w:rsidRPr="00D87F8E" w:rsidRDefault="00D87F8E" w:rsidP="00D87F8E">
            <w:pPr>
              <w:pStyle w:val="Heading1"/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</w:p>
        </w:tc>
        <w:tc>
          <w:tcPr>
            <w:tcW w:w="6110" w:type="dxa"/>
          </w:tcPr>
          <w:p w14:paraId="391E3E33" w14:textId="0E3088CA" w:rsidR="00D87F8E" w:rsidRPr="00D87F8E" w:rsidRDefault="00D87F8E" w:rsidP="00D87F8E">
            <w:pPr>
              <w:pStyle w:val="Heading1"/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 w:rsidRPr="00D87F8E">
              <w:rPr>
                <w:rFonts w:ascii="Aptos" w:hAnsi="Aptos"/>
                <w:bCs/>
                <w:color w:val="153D63" w:themeColor="text2" w:themeTint="E6"/>
                <w:sz w:val="28"/>
                <w:szCs w:val="28"/>
              </w:rPr>
              <w:t>Professional Experience</w:t>
            </w:r>
          </w:p>
        </w:tc>
      </w:tr>
      <w:tr w:rsidR="00D87F8E" w:rsidRPr="00D87F8E" w14:paraId="1E03994B" w14:textId="77777777" w:rsidTr="003D13C4">
        <w:trPr>
          <w:trHeight w:val="2601"/>
        </w:trPr>
        <w:tc>
          <w:tcPr>
            <w:tcW w:w="4680" w:type="dxa"/>
          </w:tcPr>
          <w:p w14:paraId="3E9C78CD" w14:textId="2567639E" w:rsidR="00B45B78" w:rsidRDefault="00D87F8E" w:rsidP="00D87F8E">
            <w:pPr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 w:rsidRPr="009E0E4F">
              <w:rPr>
                <w:rFonts w:ascii="Aptos" w:hAnsi="Aptos"/>
                <w:color w:val="153D63" w:themeColor="text2" w:themeTint="E6"/>
                <w:sz w:val="28"/>
                <w:szCs w:val="28"/>
              </w:rPr>
              <w:t xml:space="preserve">Principal Financial Group </w:t>
            </w:r>
            <w:r w:rsidR="00B45B78">
              <w:rPr>
                <w:rFonts w:ascii="Aptos" w:hAnsi="Aptos"/>
                <w:color w:val="153D63" w:themeColor="text2" w:themeTint="E6"/>
                <w:sz w:val="28"/>
                <w:szCs w:val="28"/>
              </w:rPr>
              <w:t>-</w:t>
            </w:r>
            <w:r w:rsidRPr="009E0E4F">
              <w:rPr>
                <w:rFonts w:ascii="Aptos" w:hAnsi="Aptos"/>
                <w:color w:val="153D63" w:themeColor="text2" w:themeTint="E6"/>
                <w:sz w:val="28"/>
                <w:szCs w:val="28"/>
              </w:rPr>
              <w:t xml:space="preserve"> </w:t>
            </w:r>
          </w:p>
          <w:p w14:paraId="5B51FC4A" w14:textId="67D3ACE3" w:rsidR="00D87F8E" w:rsidRPr="009E0E4F" w:rsidRDefault="00D87F8E" w:rsidP="00D87F8E">
            <w:pPr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 w:rsidRPr="009E0E4F">
              <w:rPr>
                <w:rFonts w:ascii="Aptos" w:hAnsi="Aptos"/>
                <w:color w:val="153D63" w:themeColor="text2" w:themeTint="E6"/>
                <w:sz w:val="28"/>
                <w:szCs w:val="28"/>
              </w:rPr>
              <w:t>Des Moines, IA</w:t>
            </w:r>
          </w:p>
          <w:p w14:paraId="2888152D" w14:textId="77777777" w:rsidR="00B45B78" w:rsidRDefault="009E0E4F" w:rsidP="009E0E4F">
            <w:pPr>
              <w:keepNext/>
              <w:keepLines/>
              <w:spacing w:line="240" w:lineRule="auto"/>
              <w:outlineLvl w:val="2"/>
              <w:rPr>
                <w:rFonts w:ascii="Aptos" w:hAnsi="Aptos"/>
                <w:color w:val="auto"/>
                <w:sz w:val="24"/>
              </w:rPr>
            </w:pPr>
            <w:r w:rsidRPr="00D87F8E">
              <w:rPr>
                <w:rFonts w:ascii="Aptos" w:hAnsi="Aptos"/>
                <w:b/>
                <w:bCs/>
                <w:color w:val="auto"/>
                <w:sz w:val="24"/>
              </w:rPr>
              <w:t>Software Engineer</w:t>
            </w:r>
            <w:r w:rsidRPr="00D87F8E">
              <w:rPr>
                <w:rFonts w:ascii="Aptos" w:hAnsi="Aptos"/>
                <w:color w:val="auto"/>
                <w:sz w:val="24"/>
              </w:rPr>
              <w:t xml:space="preserve"> </w:t>
            </w:r>
          </w:p>
          <w:p w14:paraId="781E4E4F" w14:textId="07A1166C" w:rsidR="009E0E4F" w:rsidRPr="00D87F8E" w:rsidRDefault="009E0E4F" w:rsidP="009E0E4F">
            <w:pPr>
              <w:keepNext/>
              <w:keepLines/>
              <w:spacing w:line="240" w:lineRule="auto"/>
              <w:outlineLvl w:val="2"/>
              <w:rPr>
                <w:rFonts w:ascii="Aptos" w:hAnsi="Aptos"/>
                <w:color w:val="auto"/>
                <w:sz w:val="24"/>
              </w:rPr>
            </w:pPr>
            <w:r w:rsidRPr="00D87F8E">
              <w:rPr>
                <w:rFonts w:ascii="Aptos" w:hAnsi="Aptos"/>
                <w:color w:val="auto"/>
                <w:sz w:val="24"/>
              </w:rPr>
              <w:t>Apr 2023 – Present</w:t>
            </w:r>
          </w:p>
          <w:p w14:paraId="58E584A3" w14:textId="77777777" w:rsidR="009E0E4F" w:rsidRDefault="009E0E4F" w:rsidP="00D87F8E">
            <w:pPr>
              <w:rPr>
                <w:rFonts w:ascii="Aptos" w:hAnsi="Aptos"/>
                <w:sz w:val="28"/>
                <w:szCs w:val="28"/>
              </w:rPr>
            </w:pPr>
          </w:p>
          <w:p w14:paraId="10637E6E" w14:textId="01EC7910" w:rsidR="009E0E4F" w:rsidRPr="00D87F8E" w:rsidRDefault="009E0E4F" w:rsidP="00D87F8E">
            <w:pPr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6110" w:type="dxa"/>
          </w:tcPr>
          <w:p w14:paraId="1E2B5713" w14:textId="77777777" w:rsidR="00D87F8E" w:rsidRPr="009E0E4F" w:rsidRDefault="00D87F8E" w:rsidP="00D87F8E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Designed and maintained RESTful backend services using Java and Spring Boot to support scalable microservice architectures.</w:t>
            </w:r>
          </w:p>
          <w:p w14:paraId="7FB84772" w14:textId="77777777" w:rsidR="00D87F8E" w:rsidRPr="009E0E4F" w:rsidRDefault="00D87F8E" w:rsidP="00D87F8E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Developed responsive, high-performance front-end components using React and TypeScript, including server-side rendering and static generation with Next.js.</w:t>
            </w:r>
          </w:p>
          <w:p w14:paraId="5B99CE8F" w14:textId="77777777" w:rsidR="00D87F8E" w:rsidRPr="009E0E4F" w:rsidRDefault="00D87F8E" w:rsidP="00D87F8E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Built and maintained Infrastructure as Code using AWS CDK (TypeScript), provisioning Lambda, API Gateway, S3, and DynamoDB resources.</w:t>
            </w:r>
          </w:p>
          <w:p w14:paraId="36961E63" w14:textId="77777777" w:rsidR="00D87F8E" w:rsidRPr="009E0E4F" w:rsidRDefault="00D87F8E" w:rsidP="00D87F8E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Implemented ETL pipelines to extract data from DynamoDB and load it into Snowflake for analytics and reporting use cases.</w:t>
            </w:r>
          </w:p>
          <w:p w14:paraId="38189F05" w14:textId="77777777" w:rsidR="00D87F8E" w:rsidRPr="009E0E4F" w:rsidRDefault="00D87F8E" w:rsidP="00D87F8E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Automated build, test, and deployment workflows using GitHub Actions, improving release reliability and deployment speed.</w:t>
            </w:r>
          </w:p>
          <w:p w14:paraId="2399619A" w14:textId="77777777" w:rsidR="00D87F8E" w:rsidRPr="009E0E4F" w:rsidRDefault="00D87F8E" w:rsidP="00D87F8E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Monitored and optimized application performance using CloudWatch and Dynatrace.</w:t>
            </w:r>
          </w:p>
          <w:p w14:paraId="24A269E8" w14:textId="77777777" w:rsidR="00D87F8E" w:rsidRPr="009E0E4F" w:rsidRDefault="00D87F8E" w:rsidP="00D87F8E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lastRenderedPageBreak/>
              <w:t>Participated in on-call rotations, resolving production incidents and collaborating with cross-functional teams to restore service.</w:t>
            </w:r>
          </w:p>
          <w:p w14:paraId="53F5F6A2" w14:textId="42F3F8F3" w:rsidR="00D87F8E" w:rsidRPr="00D87F8E" w:rsidRDefault="00D87F8E" w:rsidP="00D87F8E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 w:val="22"/>
                <w:szCs w:val="22"/>
              </w:rPr>
            </w:pPr>
            <w:r w:rsidRPr="009E0E4F">
              <w:rPr>
                <w:rFonts w:ascii="Aptos" w:hAnsi="Aptos"/>
                <w:szCs w:val="20"/>
              </w:rPr>
              <w:t>Contributed to code quality and team standards through code reviews, testing, and architectural discussions within an Agile environment.</w:t>
            </w:r>
          </w:p>
        </w:tc>
      </w:tr>
      <w:tr w:rsidR="009E0E4F" w:rsidRPr="00D87F8E" w14:paraId="4F2284E4" w14:textId="77777777" w:rsidTr="003D13C4">
        <w:trPr>
          <w:trHeight w:val="7560"/>
        </w:trPr>
        <w:tc>
          <w:tcPr>
            <w:tcW w:w="4680" w:type="dxa"/>
          </w:tcPr>
          <w:p w14:paraId="70C5D18E" w14:textId="12FAB8CE" w:rsidR="00B45B78" w:rsidRDefault="009E0E4F" w:rsidP="009E0E4F">
            <w:pPr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 w:rsidRPr="009E0E4F">
              <w:rPr>
                <w:rFonts w:ascii="Aptos" w:hAnsi="Aptos"/>
                <w:color w:val="153D63" w:themeColor="text2" w:themeTint="E6"/>
                <w:sz w:val="28"/>
                <w:szCs w:val="28"/>
              </w:rPr>
              <w:lastRenderedPageBreak/>
              <w:t xml:space="preserve">Texas Capital Bank </w:t>
            </w:r>
            <w:r w:rsidR="00B45B78">
              <w:rPr>
                <w:rFonts w:ascii="Aptos" w:hAnsi="Aptos"/>
                <w:color w:val="153D63" w:themeColor="text2" w:themeTint="E6"/>
                <w:sz w:val="28"/>
                <w:szCs w:val="28"/>
              </w:rPr>
              <w:t>–</w:t>
            </w:r>
            <w:r w:rsidRPr="009E0E4F">
              <w:rPr>
                <w:rFonts w:ascii="Aptos" w:hAnsi="Aptos"/>
                <w:color w:val="153D63" w:themeColor="text2" w:themeTint="E6"/>
                <w:sz w:val="28"/>
                <w:szCs w:val="28"/>
              </w:rPr>
              <w:t xml:space="preserve"> </w:t>
            </w:r>
          </w:p>
          <w:p w14:paraId="355ABD09" w14:textId="0A6571A7" w:rsidR="009E0E4F" w:rsidRPr="009E0E4F" w:rsidRDefault="009E0E4F" w:rsidP="009E0E4F">
            <w:pPr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 w:rsidRPr="009E0E4F">
              <w:rPr>
                <w:rFonts w:ascii="Aptos" w:hAnsi="Aptos"/>
                <w:color w:val="153D63" w:themeColor="text2" w:themeTint="E6"/>
                <w:sz w:val="28"/>
                <w:szCs w:val="28"/>
              </w:rPr>
              <w:t>Richardson, TX</w:t>
            </w:r>
          </w:p>
          <w:p w14:paraId="608EF82C" w14:textId="77777777" w:rsidR="00B45B78" w:rsidRDefault="009E0E4F" w:rsidP="009E0E4F">
            <w:pPr>
              <w:rPr>
                <w:rFonts w:ascii="Aptos" w:hAnsi="Aptos"/>
                <w:color w:val="auto"/>
                <w:sz w:val="24"/>
              </w:rPr>
            </w:pPr>
            <w:r w:rsidRPr="009E0E4F">
              <w:rPr>
                <w:rFonts w:ascii="Aptos" w:hAnsi="Aptos"/>
                <w:b/>
                <w:bCs/>
                <w:color w:val="auto"/>
                <w:sz w:val="24"/>
              </w:rPr>
              <w:t>Full Stack Developer</w:t>
            </w:r>
            <w:r w:rsidRPr="009E0E4F">
              <w:rPr>
                <w:rFonts w:ascii="Aptos" w:hAnsi="Aptos"/>
                <w:color w:val="auto"/>
                <w:sz w:val="24"/>
              </w:rPr>
              <w:t xml:space="preserve"> </w:t>
            </w:r>
          </w:p>
          <w:p w14:paraId="7512BF55" w14:textId="52F372FB" w:rsidR="009E0E4F" w:rsidRPr="009E0E4F" w:rsidRDefault="009E0E4F" w:rsidP="009E0E4F">
            <w:pPr>
              <w:rPr>
                <w:rFonts w:ascii="Aptos" w:hAnsi="Aptos"/>
                <w:color w:val="auto"/>
                <w:sz w:val="24"/>
              </w:rPr>
            </w:pPr>
            <w:r w:rsidRPr="009E0E4F">
              <w:rPr>
                <w:rFonts w:ascii="Aptos" w:hAnsi="Aptos"/>
                <w:color w:val="auto"/>
                <w:sz w:val="24"/>
              </w:rPr>
              <w:t>Jan 2021 – Mar 2023</w:t>
            </w:r>
          </w:p>
          <w:p w14:paraId="053A5FAE" w14:textId="77777777" w:rsidR="009E0E4F" w:rsidRPr="009E0E4F" w:rsidRDefault="009E0E4F" w:rsidP="00D87F8E">
            <w:pPr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</w:p>
        </w:tc>
        <w:tc>
          <w:tcPr>
            <w:tcW w:w="6110" w:type="dxa"/>
          </w:tcPr>
          <w:p w14:paraId="7AE29E8D" w14:textId="77777777" w:rsidR="009E0E4F" w:rsidRPr="009E0E4F" w:rsidRDefault="009E0E4F" w:rsidP="009E0E4F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Developed RESTful microservices using Spring Boot, Hibernate, and Maven, deployed within AWS-based environments.</w:t>
            </w:r>
          </w:p>
          <w:p w14:paraId="62E98DA4" w14:textId="77777777" w:rsidR="009E0E4F" w:rsidRPr="009E0E4F" w:rsidRDefault="009E0E4F" w:rsidP="009E0E4F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Designed and implemented JSON-based APIs to support core banking application workflows.</w:t>
            </w:r>
          </w:p>
          <w:p w14:paraId="6140B429" w14:textId="77777777" w:rsidR="009E0E4F" w:rsidRPr="009E0E4F" w:rsidRDefault="009E0E4F" w:rsidP="009E0E4F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  <w:lang w:val="en"/>
              </w:rPr>
            </w:pPr>
            <w:r w:rsidRPr="009E0E4F">
              <w:rPr>
                <w:rFonts w:ascii="Aptos" w:hAnsi="Aptos"/>
                <w:szCs w:val="20"/>
              </w:rPr>
              <w:t>Built data access layers using Hibernate and PostgreSQL to support transactional systems.</w:t>
            </w:r>
          </w:p>
          <w:p w14:paraId="34EBC7B0" w14:textId="6BB957BD" w:rsidR="009E0E4F" w:rsidRPr="009E0E4F" w:rsidRDefault="009E0E4F" w:rsidP="009E0E4F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  <w:lang w:val="en"/>
              </w:rPr>
            </w:pPr>
            <w:r w:rsidRPr="009E0E4F">
              <w:rPr>
                <w:rFonts w:ascii="Aptos" w:hAnsi="Aptos"/>
                <w:szCs w:val="20"/>
                <w:lang w:val="en"/>
              </w:rPr>
              <w:t xml:space="preserve">Implemented various features of </w:t>
            </w:r>
            <w:r w:rsidRPr="009E0E4F">
              <w:rPr>
                <w:rFonts w:ascii="Aptos" w:hAnsi="Aptos"/>
                <w:szCs w:val="20"/>
                <w:lang w:val="en"/>
              </w:rPr>
              <w:t>Spring Framework</w:t>
            </w:r>
            <w:r w:rsidRPr="009E0E4F">
              <w:rPr>
                <w:rFonts w:ascii="Aptos" w:hAnsi="Aptos"/>
                <w:szCs w:val="20"/>
                <w:lang w:val="en"/>
              </w:rPr>
              <w:t xml:space="preserve"> such as Dependency Injection, Annotations, and </w:t>
            </w:r>
            <w:r w:rsidRPr="009E0E4F">
              <w:rPr>
                <w:rFonts w:ascii="Aptos" w:hAnsi="Aptos"/>
                <w:szCs w:val="20"/>
                <w:lang w:val="en"/>
              </w:rPr>
              <w:t>S</w:t>
            </w:r>
            <w:r w:rsidRPr="009E0E4F">
              <w:rPr>
                <w:rFonts w:ascii="Aptos" w:hAnsi="Aptos"/>
                <w:szCs w:val="20"/>
                <w:lang w:val="en"/>
              </w:rPr>
              <w:t>pring integration with Hibernate.</w:t>
            </w:r>
          </w:p>
          <w:p w14:paraId="54586F1F" w14:textId="77777777" w:rsidR="009E0E4F" w:rsidRPr="009E0E4F" w:rsidRDefault="009E0E4F" w:rsidP="009E0E4F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Created a document management service leveraging AWS S3 for secure file storage and lifecycle management.</w:t>
            </w:r>
          </w:p>
          <w:p w14:paraId="5FABDD57" w14:textId="77777777" w:rsidR="009E0E4F" w:rsidRPr="009E0E4F" w:rsidRDefault="009E0E4F" w:rsidP="009E0E4F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Developed front-end features using React, including hooks, routing, and component-based architecture.</w:t>
            </w:r>
          </w:p>
          <w:p w14:paraId="5F572DB7" w14:textId="77777777" w:rsidR="009E0E4F" w:rsidRPr="009E0E4F" w:rsidRDefault="009E0E4F" w:rsidP="009E0E4F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Utilized Axios, Promises, and async/await patterns to manage asynchronous data flows.</w:t>
            </w:r>
          </w:p>
          <w:p w14:paraId="2E81C0E4" w14:textId="77777777" w:rsidR="009E0E4F" w:rsidRPr="009E0E4F" w:rsidRDefault="009E0E4F" w:rsidP="009E0E4F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Wrote unit tests using JUnit and Mockito to ensure application stability and maintainability.</w:t>
            </w:r>
          </w:p>
          <w:p w14:paraId="2B7553F4" w14:textId="1D2F28D7" w:rsidR="009E0E4F" w:rsidRPr="009E0E4F" w:rsidRDefault="009E0E4F" w:rsidP="009E0E4F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 w:val="22"/>
                <w:szCs w:val="22"/>
              </w:rPr>
            </w:pPr>
            <w:r w:rsidRPr="009E0E4F">
              <w:rPr>
                <w:rFonts w:ascii="Aptos" w:hAnsi="Aptos"/>
                <w:szCs w:val="20"/>
              </w:rPr>
              <w:t>Collaborated with cross-functional teams using Azure Boards for sprint planning and work tracking.</w:t>
            </w:r>
          </w:p>
        </w:tc>
      </w:tr>
      <w:tr w:rsidR="003D13C4" w:rsidRPr="00D87F8E" w14:paraId="04CA97F9" w14:textId="77777777" w:rsidTr="00D87F8E">
        <w:tc>
          <w:tcPr>
            <w:tcW w:w="4680" w:type="dxa"/>
          </w:tcPr>
          <w:p w14:paraId="3BAA00F5" w14:textId="77777777" w:rsidR="00B45B78" w:rsidRDefault="003D13C4" w:rsidP="009E0E4F">
            <w:pPr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>
              <w:rPr>
                <w:rFonts w:ascii="Aptos" w:hAnsi="Aptos"/>
                <w:color w:val="153D63" w:themeColor="text2" w:themeTint="E6"/>
                <w:sz w:val="28"/>
                <w:szCs w:val="28"/>
              </w:rPr>
              <w:t xml:space="preserve">Dish Network – </w:t>
            </w:r>
          </w:p>
          <w:p w14:paraId="4C71E694" w14:textId="37907374" w:rsidR="003D13C4" w:rsidRDefault="003D13C4" w:rsidP="009E0E4F">
            <w:pPr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>
              <w:rPr>
                <w:rFonts w:ascii="Aptos" w:hAnsi="Aptos"/>
                <w:color w:val="153D63" w:themeColor="text2" w:themeTint="E6"/>
                <w:sz w:val="28"/>
                <w:szCs w:val="28"/>
              </w:rPr>
              <w:t>Englewood, CO</w:t>
            </w:r>
          </w:p>
          <w:p w14:paraId="2727BD40" w14:textId="77777777" w:rsidR="003D13C4" w:rsidRPr="00D87F8E" w:rsidRDefault="003D13C4" w:rsidP="003D13C4">
            <w:pPr>
              <w:keepNext/>
              <w:keepLines/>
              <w:spacing w:line="240" w:lineRule="auto"/>
              <w:outlineLvl w:val="2"/>
              <w:rPr>
                <w:rFonts w:ascii="Aptos" w:eastAsiaTheme="majorEastAsia" w:hAnsi="Aptos" w:cstheme="majorBidi"/>
                <w:color w:val="auto"/>
                <w:sz w:val="24"/>
              </w:rPr>
            </w:pPr>
            <w:r w:rsidRPr="00D87F8E">
              <w:rPr>
                <w:rFonts w:ascii="Aptos" w:eastAsiaTheme="majorEastAsia" w:hAnsi="Aptos" w:cstheme="majorBidi"/>
                <w:b/>
                <w:bCs/>
                <w:color w:val="auto"/>
                <w:sz w:val="24"/>
              </w:rPr>
              <w:t>Full Stack Developer</w:t>
            </w:r>
            <w:r w:rsidRPr="00D87F8E">
              <w:rPr>
                <w:rFonts w:ascii="Aptos" w:eastAsiaTheme="majorEastAsia" w:hAnsi="Aptos" w:cstheme="majorBidi"/>
                <w:color w:val="auto"/>
                <w:sz w:val="24"/>
              </w:rPr>
              <w:t xml:space="preserve"> | Jan 2019 – Dec 2020</w:t>
            </w:r>
          </w:p>
          <w:p w14:paraId="2C6483F9" w14:textId="77777777" w:rsidR="003D13C4" w:rsidRDefault="003D13C4" w:rsidP="009E0E4F">
            <w:pPr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</w:p>
          <w:p w14:paraId="593C726C" w14:textId="5B1F5195" w:rsidR="003D13C4" w:rsidRPr="009E0E4F" w:rsidRDefault="003D13C4" w:rsidP="009E0E4F">
            <w:pPr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</w:p>
        </w:tc>
        <w:tc>
          <w:tcPr>
            <w:tcW w:w="6110" w:type="dxa"/>
          </w:tcPr>
          <w:p w14:paraId="18B9ABC1" w14:textId="77777777" w:rsidR="003D13C4" w:rsidRPr="009E0E4F" w:rsidRDefault="003D13C4" w:rsidP="003D13C4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Developed Spring MVC applications and RESTful web services using Spring Boot.</w:t>
            </w:r>
          </w:p>
          <w:p w14:paraId="25FEBA2C" w14:textId="77777777" w:rsidR="003D13C4" w:rsidRPr="009E0E4F" w:rsidRDefault="003D13C4" w:rsidP="003D13C4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Integrated Hibernate ORM to enable clean separation between business logic and persistence layers.</w:t>
            </w:r>
          </w:p>
          <w:p w14:paraId="3838E029" w14:textId="77777777" w:rsidR="003D13C4" w:rsidRPr="009E0E4F" w:rsidRDefault="003D13C4" w:rsidP="003D13C4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Implemented backend functionality using MongoDB and optimized queries for performance.</w:t>
            </w:r>
          </w:p>
          <w:p w14:paraId="78FC44E1" w14:textId="77777777" w:rsidR="003D13C4" w:rsidRPr="009E0E4F" w:rsidRDefault="003D13C4" w:rsidP="003D13C4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 xml:space="preserve">Wrote unit and integration tests using JUnit and </w:t>
            </w:r>
            <w:proofErr w:type="spellStart"/>
            <w:r w:rsidRPr="009E0E4F">
              <w:rPr>
                <w:rFonts w:ascii="Aptos" w:hAnsi="Aptos"/>
                <w:szCs w:val="20"/>
              </w:rPr>
              <w:t>EasyMock</w:t>
            </w:r>
            <w:proofErr w:type="spellEnd"/>
            <w:r w:rsidRPr="009E0E4F">
              <w:rPr>
                <w:rFonts w:ascii="Aptos" w:hAnsi="Aptos"/>
                <w:szCs w:val="20"/>
              </w:rPr>
              <w:t>.</w:t>
            </w:r>
          </w:p>
          <w:p w14:paraId="00EB7097" w14:textId="77777777" w:rsidR="003D13C4" w:rsidRPr="009E0E4F" w:rsidRDefault="003D13C4" w:rsidP="003D13C4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Implemented logging and monitoring using SLF4J to track runtime behavior and exceptions.</w:t>
            </w:r>
          </w:p>
          <w:p w14:paraId="634B0647" w14:textId="77777777" w:rsidR="003D13C4" w:rsidRPr="003D13C4" w:rsidRDefault="003D13C4" w:rsidP="003D13C4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 w:val="22"/>
                <w:szCs w:val="22"/>
              </w:rPr>
            </w:pPr>
            <w:r w:rsidRPr="009E0E4F">
              <w:rPr>
                <w:rFonts w:ascii="Aptos" w:hAnsi="Aptos"/>
                <w:szCs w:val="20"/>
              </w:rPr>
              <w:t>Used Git for version control and JIRA for defect tracking and project coordination.</w:t>
            </w:r>
          </w:p>
          <w:p w14:paraId="7EFE81E8" w14:textId="503CBF30" w:rsidR="003D13C4" w:rsidRPr="009E0E4F" w:rsidRDefault="003D13C4" w:rsidP="003D13C4">
            <w:pPr>
              <w:pStyle w:val="BodyText"/>
              <w:numPr>
                <w:ilvl w:val="0"/>
                <w:numId w:val="6"/>
              </w:numPr>
              <w:rPr>
                <w:rFonts w:ascii="Aptos" w:hAnsi="Aptos"/>
                <w:szCs w:val="20"/>
              </w:rPr>
            </w:pPr>
            <w:r w:rsidRPr="003D13C4">
              <w:rPr>
                <w:rFonts w:ascii="Aptos" w:hAnsi="Aptos"/>
                <w:sz w:val="22"/>
                <w:szCs w:val="22"/>
              </w:rPr>
              <w:lastRenderedPageBreak/>
              <w:t>Actively participated in Agile ceremonies, including sprint planning, daily stand-ups, sprint reviews, and retrospectives, collaborating with cross-functional teams to ensure timely delivery and continuous improvement.</w:t>
            </w:r>
          </w:p>
        </w:tc>
      </w:tr>
      <w:tr w:rsidR="00D87F8E" w:rsidRPr="00D87F8E" w14:paraId="51E8C23C" w14:textId="77777777" w:rsidTr="002C487C">
        <w:tc>
          <w:tcPr>
            <w:tcW w:w="4680" w:type="dxa"/>
          </w:tcPr>
          <w:p w14:paraId="4A821D62" w14:textId="18C9D731" w:rsidR="00D87F8E" w:rsidRPr="00D87F8E" w:rsidRDefault="00D87F8E" w:rsidP="00D87F8E">
            <w:pPr>
              <w:pStyle w:val="Heading1"/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 w:rsidRPr="00D87F8E">
              <w:rPr>
                <w:rFonts w:ascii="Aptos" w:hAnsi="Aptos"/>
                <w:color w:val="153D63" w:themeColor="text2" w:themeTint="E6"/>
                <w:sz w:val="28"/>
                <w:szCs w:val="28"/>
              </w:rPr>
              <w:lastRenderedPageBreak/>
              <w:t>Soft Skills</w:t>
            </w:r>
          </w:p>
          <w:p w14:paraId="59EF1C7C" w14:textId="00F9868E" w:rsidR="00D87F8E" w:rsidRPr="009E0E4F" w:rsidRDefault="00D87F8E" w:rsidP="00D87F8E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Critical thinker</w:t>
            </w:r>
          </w:p>
          <w:p w14:paraId="6FB6E64C" w14:textId="349A5A4F" w:rsidR="00D87F8E" w:rsidRPr="009E0E4F" w:rsidRDefault="00D87F8E" w:rsidP="00D87F8E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Team collaborator</w:t>
            </w:r>
          </w:p>
          <w:p w14:paraId="1D489FF6" w14:textId="77777777" w:rsidR="00D87F8E" w:rsidRPr="009E0E4F" w:rsidRDefault="00D87F8E" w:rsidP="00D87F8E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Problem Solver</w:t>
            </w:r>
          </w:p>
          <w:p w14:paraId="4BDC236E" w14:textId="77777777" w:rsidR="00D87F8E" w:rsidRPr="009E0E4F" w:rsidRDefault="00D87F8E" w:rsidP="00D87F8E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szCs w:val="20"/>
              </w:rPr>
              <w:t>Attention to detail</w:t>
            </w:r>
          </w:p>
          <w:p w14:paraId="5EBE1FB8" w14:textId="7058F1CB" w:rsidR="00D87F8E" w:rsidRPr="00D87F8E" w:rsidRDefault="00D87F8E" w:rsidP="00D87F8E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</w:rPr>
            </w:pPr>
            <w:r w:rsidRPr="009E0E4F">
              <w:rPr>
                <w:rFonts w:ascii="Aptos" w:hAnsi="Aptos"/>
                <w:szCs w:val="20"/>
              </w:rPr>
              <w:t>Good communication and time management skills</w:t>
            </w:r>
          </w:p>
        </w:tc>
        <w:tc>
          <w:tcPr>
            <w:tcW w:w="6110" w:type="dxa"/>
          </w:tcPr>
          <w:p w14:paraId="4E15FBFD" w14:textId="77777777" w:rsidR="00D87F8E" w:rsidRPr="00D87F8E" w:rsidRDefault="00D87F8E" w:rsidP="00D87F8E">
            <w:pPr>
              <w:pStyle w:val="Heading1"/>
              <w:rPr>
                <w:rFonts w:ascii="Aptos" w:hAnsi="Aptos"/>
                <w:color w:val="153D63" w:themeColor="text2" w:themeTint="E6"/>
                <w:sz w:val="28"/>
                <w:szCs w:val="28"/>
              </w:rPr>
            </w:pPr>
            <w:r w:rsidRPr="00D87F8E">
              <w:rPr>
                <w:rFonts w:ascii="Aptos" w:hAnsi="Aptos"/>
                <w:color w:val="153D63" w:themeColor="text2" w:themeTint="E6"/>
                <w:sz w:val="28"/>
                <w:szCs w:val="28"/>
              </w:rPr>
              <w:t>Education</w:t>
            </w:r>
          </w:p>
          <w:p w14:paraId="3C71057B" w14:textId="77777777" w:rsidR="00D87F8E" w:rsidRPr="009E0E4F" w:rsidRDefault="00D87F8E" w:rsidP="00D87F8E">
            <w:p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b/>
                <w:bCs/>
                <w:szCs w:val="20"/>
              </w:rPr>
              <w:t>Cumberland University</w:t>
            </w:r>
            <w:r w:rsidRPr="009E0E4F">
              <w:rPr>
                <w:rFonts w:ascii="Aptos" w:hAnsi="Aptos"/>
                <w:szCs w:val="20"/>
              </w:rPr>
              <w:br/>
              <w:t>Master of Engineering Management</w:t>
            </w:r>
            <w:r w:rsidRPr="009E0E4F">
              <w:rPr>
                <w:rFonts w:ascii="Aptos" w:hAnsi="Aptos"/>
                <w:szCs w:val="20"/>
              </w:rPr>
              <w:br/>
              <w:t>Expected Graduation: 2027</w:t>
            </w:r>
          </w:p>
          <w:p w14:paraId="56EC2117" w14:textId="77777777" w:rsidR="00D87F8E" w:rsidRPr="009E0E4F" w:rsidRDefault="00D87F8E" w:rsidP="00D87F8E">
            <w:pPr>
              <w:rPr>
                <w:rFonts w:ascii="Aptos" w:hAnsi="Aptos"/>
                <w:szCs w:val="20"/>
              </w:rPr>
            </w:pPr>
          </w:p>
          <w:p w14:paraId="3BBE4E4A" w14:textId="77777777" w:rsidR="00D87F8E" w:rsidRPr="009E0E4F" w:rsidRDefault="00D87F8E" w:rsidP="00D87F8E">
            <w:p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b/>
                <w:bCs/>
                <w:szCs w:val="20"/>
              </w:rPr>
              <w:t>Virginia International University</w:t>
            </w:r>
            <w:r w:rsidRPr="009E0E4F">
              <w:rPr>
                <w:rFonts w:ascii="Aptos" w:hAnsi="Aptos"/>
                <w:szCs w:val="20"/>
              </w:rPr>
              <w:br/>
              <w:t>Master of Science in Information Technology</w:t>
            </w:r>
            <w:r w:rsidRPr="009E0E4F">
              <w:rPr>
                <w:rFonts w:ascii="Aptos" w:hAnsi="Aptos"/>
                <w:szCs w:val="20"/>
              </w:rPr>
              <w:br/>
              <w:t>May 2017</w:t>
            </w:r>
          </w:p>
          <w:p w14:paraId="0ECE4C0C" w14:textId="77777777" w:rsidR="00D87F8E" w:rsidRPr="009E0E4F" w:rsidRDefault="00D87F8E" w:rsidP="00D87F8E">
            <w:pPr>
              <w:rPr>
                <w:rFonts w:ascii="Aptos" w:hAnsi="Aptos"/>
                <w:szCs w:val="20"/>
              </w:rPr>
            </w:pPr>
          </w:p>
          <w:p w14:paraId="1B480FB3" w14:textId="77777777" w:rsidR="00D87F8E" w:rsidRPr="009E0E4F" w:rsidRDefault="00D87F8E" w:rsidP="00D87F8E">
            <w:pPr>
              <w:rPr>
                <w:rFonts w:ascii="Aptos" w:hAnsi="Aptos"/>
                <w:szCs w:val="20"/>
              </w:rPr>
            </w:pPr>
            <w:r w:rsidRPr="009E0E4F">
              <w:rPr>
                <w:rFonts w:ascii="Aptos" w:hAnsi="Aptos"/>
                <w:b/>
                <w:bCs/>
                <w:szCs w:val="20"/>
              </w:rPr>
              <w:t>Sharda University</w:t>
            </w:r>
            <w:r w:rsidRPr="009E0E4F">
              <w:rPr>
                <w:rFonts w:ascii="Aptos" w:hAnsi="Aptos"/>
                <w:szCs w:val="20"/>
              </w:rPr>
              <w:br/>
              <w:t>Bachelor of Computer Applications</w:t>
            </w:r>
            <w:r w:rsidRPr="009E0E4F">
              <w:rPr>
                <w:rFonts w:ascii="Aptos" w:hAnsi="Aptos"/>
                <w:szCs w:val="20"/>
              </w:rPr>
              <w:br/>
              <w:t>May 2014</w:t>
            </w:r>
          </w:p>
          <w:p w14:paraId="5F6F5B7F" w14:textId="77777777" w:rsidR="00D87F8E" w:rsidRPr="00D87F8E" w:rsidRDefault="00D87F8E" w:rsidP="00D87F8E">
            <w:pPr>
              <w:rPr>
                <w:rFonts w:ascii="Aptos" w:hAnsi="Aptos"/>
                <w:sz w:val="22"/>
                <w:szCs w:val="22"/>
              </w:rPr>
            </w:pPr>
          </w:p>
          <w:p w14:paraId="43C75A87" w14:textId="3B22BD8B" w:rsidR="00D87F8E" w:rsidRPr="00D87F8E" w:rsidRDefault="00D87F8E" w:rsidP="00D87F8E">
            <w:pPr>
              <w:rPr>
                <w:rFonts w:ascii="Aptos" w:hAnsi="Aptos"/>
              </w:rPr>
            </w:pPr>
          </w:p>
        </w:tc>
      </w:tr>
    </w:tbl>
    <w:p w14:paraId="32FE18E3" w14:textId="77777777" w:rsidR="00C55D85" w:rsidRPr="00D87F8E" w:rsidRDefault="00C55D85" w:rsidP="009E0E4F">
      <w:pPr>
        <w:rPr>
          <w:rFonts w:ascii="Aptos" w:hAnsi="Aptos"/>
          <w:sz w:val="12"/>
          <w:szCs w:val="14"/>
        </w:rPr>
      </w:pPr>
    </w:p>
    <w:sectPr w:rsidR="00C55D85" w:rsidRPr="00D87F8E" w:rsidSect="005E2090">
      <w:headerReference w:type="default" r:id="rId10"/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0B8A3" w14:textId="77777777" w:rsidR="00F24F7F" w:rsidRDefault="00F24F7F" w:rsidP="00F316AD">
      <w:r>
        <w:separator/>
      </w:r>
    </w:p>
  </w:endnote>
  <w:endnote w:type="continuationSeparator" w:id="0">
    <w:p w14:paraId="3D569987" w14:textId="77777777" w:rsidR="00F24F7F" w:rsidRDefault="00F24F7F" w:rsidP="00F316AD">
      <w:r>
        <w:continuationSeparator/>
      </w:r>
    </w:p>
  </w:endnote>
  <w:endnote w:type="continuationNotice" w:id="1">
    <w:p w14:paraId="1CC2446D" w14:textId="77777777" w:rsidR="00F24F7F" w:rsidRDefault="00F24F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04A93" w14:textId="77777777" w:rsidR="00F24F7F" w:rsidRDefault="00F24F7F" w:rsidP="00F316AD">
      <w:r>
        <w:separator/>
      </w:r>
    </w:p>
  </w:footnote>
  <w:footnote w:type="continuationSeparator" w:id="0">
    <w:p w14:paraId="3AE6B1F6" w14:textId="77777777" w:rsidR="00F24F7F" w:rsidRDefault="00F24F7F" w:rsidP="00F316AD">
      <w:r>
        <w:continuationSeparator/>
      </w:r>
    </w:p>
  </w:footnote>
  <w:footnote w:type="continuationNotice" w:id="1">
    <w:p w14:paraId="788FDFCA" w14:textId="77777777" w:rsidR="00F24F7F" w:rsidRDefault="00F24F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DBF7" w14:textId="31DDDB97" w:rsidR="00D87F8E" w:rsidRDefault="00D87F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A991"/>
    <w:multiLevelType w:val="multilevel"/>
    <w:tmpl w:val="D2D6FF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5E14024"/>
    <w:multiLevelType w:val="hybridMultilevel"/>
    <w:tmpl w:val="A87AE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C4857"/>
    <w:multiLevelType w:val="hybridMultilevel"/>
    <w:tmpl w:val="0F904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23DC4"/>
    <w:multiLevelType w:val="multilevel"/>
    <w:tmpl w:val="A94EA2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  <w:num w:numId="4" w16cid:durableId="213589325">
    <w:abstractNumId w:val="3"/>
  </w:num>
  <w:num w:numId="5" w16cid:durableId="1192181995">
    <w:abstractNumId w:val="5"/>
  </w:num>
  <w:num w:numId="6" w16cid:durableId="751701028">
    <w:abstractNumId w:val="4"/>
  </w:num>
  <w:num w:numId="7" w16cid:durableId="1146974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EE"/>
    <w:rsid w:val="0001399F"/>
    <w:rsid w:val="00095D41"/>
    <w:rsid w:val="000E061B"/>
    <w:rsid w:val="000E1D44"/>
    <w:rsid w:val="001A375F"/>
    <w:rsid w:val="001C43C3"/>
    <w:rsid w:val="001F1F0D"/>
    <w:rsid w:val="0020696E"/>
    <w:rsid w:val="002356A2"/>
    <w:rsid w:val="0024775A"/>
    <w:rsid w:val="00263514"/>
    <w:rsid w:val="00286F3A"/>
    <w:rsid w:val="00296CF0"/>
    <w:rsid w:val="002C487C"/>
    <w:rsid w:val="002D12DA"/>
    <w:rsid w:val="003019B2"/>
    <w:rsid w:val="0034688D"/>
    <w:rsid w:val="00375B16"/>
    <w:rsid w:val="003D13C4"/>
    <w:rsid w:val="0040233B"/>
    <w:rsid w:val="00446167"/>
    <w:rsid w:val="00463165"/>
    <w:rsid w:val="004A5287"/>
    <w:rsid w:val="004D2C70"/>
    <w:rsid w:val="004E62DB"/>
    <w:rsid w:val="005036BD"/>
    <w:rsid w:val="00507E93"/>
    <w:rsid w:val="00511A6E"/>
    <w:rsid w:val="0057534A"/>
    <w:rsid w:val="005B11ED"/>
    <w:rsid w:val="005D0A02"/>
    <w:rsid w:val="005D36AC"/>
    <w:rsid w:val="005E2090"/>
    <w:rsid w:val="00605A5B"/>
    <w:rsid w:val="006A2729"/>
    <w:rsid w:val="006C5D24"/>
    <w:rsid w:val="006C60E6"/>
    <w:rsid w:val="006D2DE6"/>
    <w:rsid w:val="006E70D3"/>
    <w:rsid w:val="006F51D3"/>
    <w:rsid w:val="006F5AA6"/>
    <w:rsid w:val="00791F9D"/>
    <w:rsid w:val="007B0F94"/>
    <w:rsid w:val="007C14FA"/>
    <w:rsid w:val="007C75FB"/>
    <w:rsid w:val="00815943"/>
    <w:rsid w:val="00843C42"/>
    <w:rsid w:val="00860DB6"/>
    <w:rsid w:val="0088104A"/>
    <w:rsid w:val="00896FA4"/>
    <w:rsid w:val="008A550D"/>
    <w:rsid w:val="008B0CD9"/>
    <w:rsid w:val="008B507E"/>
    <w:rsid w:val="009671FF"/>
    <w:rsid w:val="00970283"/>
    <w:rsid w:val="00975E79"/>
    <w:rsid w:val="00990C25"/>
    <w:rsid w:val="00993257"/>
    <w:rsid w:val="0099359E"/>
    <w:rsid w:val="009941DA"/>
    <w:rsid w:val="009B12B0"/>
    <w:rsid w:val="009D50DF"/>
    <w:rsid w:val="009E0E4F"/>
    <w:rsid w:val="009E485B"/>
    <w:rsid w:val="009F0771"/>
    <w:rsid w:val="00A30F44"/>
    <w:rsid w:val="00A77921"/>
    <w:rsid w:val="00A85652"/>
    <w:rsid w:val="00AA7D29"/>
    <w:rsid w:val="00AB2CDC"/>
    <w:rsid w:val="00AD6C78"/>
    <w:rsid w:val="00AF6443"/>
    <w:rsid w:val="00B03BA7"/>
    <w:rsid w:val="00B111F4"/>
    <w:rsid w:val="00B2124F"/>
    <w:rsid w:val="00B45B78"/>
    <w:rsid w:val="00B575FB"/>
    <w:rsid w:val="00B60CDD"/>
    <w:rsid w:val="00B6190E"/>
    <w:rsid w:val="00B62264"/>
    <w:rsid w:val="00B96BFC"/>
    <w:rsid w:val="00BD4217"/>
    <w:rsid w:val="00BE56E4"/>
    <w:rsid w:val="00C1095A"/>
    <w:rsid w:val="00C42F47"/>
    <w:rsid w:val="00C55D85"/>
    <w:rsid w:val="00C720A7"/>
    <w:rsid w:val="00C81523"/>
    <w:rsid w:val="00CA0B88"/>
    <w:rsid w:val="00CA2273"/>
    <w:rsid w:val="00CB26ED"/>
    <w:rsid w:val="00CD50FD"/>
    <w:rsid w:val="00D1030B"/>
    <w:rsid w:val="00D47124"/>
    <w:rsid w:val="00D666A1"/>
    <w:rsid w:val="00D87F8E"/>
    <w:rsid w:val="00D93B73"/>
    <w:rsid w:val="00DA0D2A"/>
    <w:rsid w:val="00DB35C0"/>
    <w:rsid w:val="00DD5D7B"/>
    <w:rsid w:val="00DE7058"/>
    <w:rsid w:val="00E8639E"/>
    <w:rsid w:val="00EB441D"/>
    <w:rsid w:val="00EF4A2C"/>
    <w:rsid w:val="00F2368E"/>
    <w:rsid w:val="00F24F7F"/>
    <w:rsid w:val="00F316AD"/>
    <w:rsid w:val="00F4501B"/>
    <w:rsid w:val="00F61CEE"/>
    <w:rsid w:val="00FE1AE9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B1D79"/>
  <w15:chartTrackingRefBased/>
  <w15:docId w15:val="{EAB466D8-750D-41CA-A7FA-7FA43636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9E0E4F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6A2729"/>
    <w:pPr>
      <w:spacing w:before="360" w:after="24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E1AE9"/>
    <w:pPr>
      <w:spacing w:after="120" w:line="240" w:lineRule="auto"/>
    </w:pPr>
    <w:rPr>
      <w:rFonts w:asciiTheme="majorHAnsi" w:hAnsiTheme="majorHAnsi" w:cs="Times New Roman (Body CS)"/>
      <w:b/>
      <w:color w:val="0938F0" w:themeColor="accent3"/>
      <w:sz w:val="96"/>
    </w:rPr>
  </w:style>
  <w:style w:type="character" w:customStyle="1" w:styleId="TitleChar">
    <w:name w:val="Title Char"/>
    <w:basedOn w:val="DefaultParagraphFont"/>
    <w:link w:val="Title"/>
    <w:rsid w:val="00FE1AE9"/>
    <w:rPr>
      <w:rFonts w:asciiTheme="majorHAnsi" w:hAnsiTheme="majorHAnsi" w:cs="Times New Roman (Body CS)"/>
      <w:b/>
      <w:color w:val="0938F0" w:themeColor="accent3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before="120" w:after="120" w:line="240" w:lineRule="auto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3"/>
    <w:rsid w:val="006A2729"/>
    <w:rPr>
      <w:rFonts w:ascii="Avenir Next LT Pro Light" w:hAnsi="Avenir Next LT Pro Light" w:cs="Times New Roman (Body CS)"/>
      <w:b/>
      <w:caps/>
      <w:color w:val="0938F0" w:themeColor="accent3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  <w:style w:type="paragraph" w:customStyle="1" w:styleId="FirstParagraph">
    <w:name w:val="First Paragraph"/>
    <w:basedOn w:val="BodyText"/>
    <w:next w:val="BodyText"/>
    <w:qFormat/>
    <w:rsid w:val="009D50DF"/>
    <w:pPr>
      <w:spacing w:before="180" w:after="180" w:line="240" w:lineRule="auto"/>
    </w:pPr>
    <w:rPr>
      <w:color w:val="auto"/>
      <w:sz w:val="24"/>
    </w:rPr>
  </w:style>
  <w:style w:type="paragraph" w:styleId="BodyText">
    <w:name w:val="Body Text"/>
    <w:basedOn w:val="Normal"/>
    <w:link w:val="BodyTextChar"/>
    <w:uiPriority w:val="1"/>
    <w:semiHidden/>
    <w:qFormat/>
    <w:rsid w:val="009D50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9D50DF"/>
    <w:rPr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9D5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z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resume.dotx</Template>
  <TotalTime>71</TotalTime>
  <Pages>3</Pages>
  <Words>615</Words>
  <Characters>3785</Characters>
  <Application>Microsoft Office Word</Application>
  <DocSecurity>0</DocSecurity>
  <Lines>108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Sadiksha Shrestha</dc:creator>
  <cp:keywords/>
  <dc:description/>
  <cp:lastModifiedBy>AShrestha60</cp:lastModifiedBy>
  <cp:revision>3</cp:revision>
  <dcterms:created xsi:type="dcterms:W3CDTF">2026-01-25T23:15:00Z</dcterms:created>
  <dcterms:modified xsi:type="dcterms:W3CDTF">2026-01-26T00:32:00Z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67b07c9e-3873-4113-bf8e-e43bd4875512</vt:lpwstr>
  </property>
</Properties>
</file>